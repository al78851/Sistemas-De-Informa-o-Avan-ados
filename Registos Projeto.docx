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9D98" w14:textId="66B79C7D" w:rsidR="00831721" w:rsidRDefault="00491FEC" w:rsidP="00491FEC">
      <w:pPr>
        <w:spacing w:before="120" w:after="0"/>
      </w:pPr>
      <w:r w:rsidRPr="0041428F">
        <w:rPr>
          <w:noProof/>
          <w:color w:val="000000" w:themeColor="text1"/>
          <w:lang w:bidi="pt-PT"/>
        </w:rPr>
        <mc:AlternateContent>
          <mc:Choice Requires="wps">
            <w:drawing>
              <wp:inline distT="0" distB="0" distL="0" distR="0" wp14:anchorId="2CFB4A04" wp14:editId="09E87CAE">
                <wp:extent cx="5604510" cy="407670"/>
                <wp:effectExtent l="19050" t="19050" r="15240" b="26035"/>
                <wp:docPr id="18" name="Forma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51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456249D7" w14:textId="426CD474" w:rsidR="00491FEC" w:rsidRDefault="00491FEC" w:rsidP="00491FEC">
                            <w:pPr>
                              <w:pStyle w:val="Logtipo"/>
                              <w:rPr>
                                <w:lang w:bidi="pt-PT"/>
                              </w:rPr>
                            </w:pPr>
                            <w:r w:rsidRPr="00491FEC">
                              <w:rPr>
                                <w:lang w:bidi="pt-PT"/>
                              </w:rPr>
                              <w:t>Smart Learning Management</w:t>
                            </w:r>
                          </w:p>
                          <w:p w14:paraId="6C7EFC59" w14:textId="5E4300F3" w:rsidR="00491FEC" w:rsidRPr="00491FEC" w:rsidRDefault="001C0462" w:rsidP="00491FE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pt-PT"/>
                              </w:rPr>
                              <w:t>Registos do Projeto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B4A04" id="Forma 61" o:spid="_x0000_s1026" style="width:441.3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" filled="f" strokecolor="white [3212]" strokeweight="3pt">
                <v:stroke miterlimit="4"/>
                <v:textbox style="mso-fit-shape-to-text:t" inset="1.5pt,1.5pt,1.5pt,1.5pt">
                  <w:txbxContent>
                    <w:p w14:paraId="456249D7" w14:textId="426CD474" w:rsidR="00491FEC" w:rsidRDefault="00491FEC" w:rsidP="00491FEC">
                      <w:pPr>
                        <w:pStyle w:val="Logtipo"/>
                        <w:rPr>
                          <w:lang w:bidi="pt-PT"/>
                        </w:rPr>
                      </w:pPr>
                      <w:r w:rsidRPr="00491FEC">
                        <w:rPr>
                          <w:lang w:bidi="pt-PT"/>
                        </w:rPr>
                        <w:t>Smart Learning Management</w:t>
                      </w:r>
                    </w:p>
                    <w:p w14:paraId="6C7EFC59" w14:textId="5E4300F3" w:rsidR="00491FEC" w:rsidRPr="00491FEC" w:rsidRDefault="001C0462" w:rsidP="00491FE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pt-PT"/>
                        </w:rPr>
                        <w:t>Registos do Projeto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831721" w:rsidRPr="0041428F">
        <w:rPr>
          <w:noProof/>
          <w:lang w:bidi="pt-PT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F8376F5" wp14:editId="33094C81">
                <wp:simplePos x="0" y="0"/>
                <wp:positionH relativeFrom="column">
                  <wp:posOffset>-502920</wp:posOffset>
                </wp:positionH>
                <wp:positionV relativeFrom="paragraph">
                  <wp:posOffset>-670560</wp:posOffset>
                </wp:positionV>
                <wp:extent cx="8247380" cy="3026410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7A06D8" id="Gráfico 17" o:spid="_x0000_s1026" alt="&quot;&quot;" style="position:absolute;margin-left:-39.6pt;margin-top:-52.8pt;width:649.4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e cabeçalho"/>
      </w:tblPr>
      <w:tblGrid>
        <w:gridCol w:w="10466"/>
      </w:tblGrid>
      <w:tr w:rsidR="00A66B18" w:rsidRPr="0041428F" w14:paraId="0D8BDD95" w14:textId="77777777" w:rsidTr="00491FEC">
        <w:trPr>
          <w:trHeight w:val="270"/>
          <w:jc w:val="center"/>
        </w:trPr>
        <w:tc>
          <w:tcPr>
            <w:tcW w:w="10466" w:type="dxa"/>
          </w:tcPr>
          <w:p w14:paraId="0601C915" w14:textId="5963F8D8" w:rsidR="00A66B18" w:rsidRPr="0041428F" w:rsidRDefault="00A66B18" w:rsidP="00A66B18">
            <w:pPr>
              <w:pStyle w:val="InformaesdeContacto"/>
              <w:rPr>
                <w:color w:val="000000" w:themeColor="text1"/>
              </w:rPr>
            </w:pPr>
          </w:p>
        </w:tc>
      </w:tr>
    </w:tbl>
    <w:p w14:paraId="4F09C1A0" w14:textId="24C9B5CF" w:rsidR="00491FEC" w:rsidRDefault="00491FEC" w:rsidP="00491FEC">
      <w:pPr>
        <w:pStyle w:val="Assinatura"/>
        <w:rPr>
          <w:color w:val="FFFFFF" w:themeColor="background1"/>
          <w:sz w:val="20"/>
          <w:szCs w:val="16"/>
        </w:rPr>
      </w:pPr>
      <w:r>
        <w:rPr>
          <w:color w:val="FFFFFF" w:themeColor="background1"/>
          <w:sz w:val="20"/>
          <w:szCs w:val="16"/>
        </w:rPr>
        <w:t xml:space="preserve">  </w:t>
      </w:r>
      <w:r w:rsidRPr="00491FEC">
        <w:rPr>
          <w:color w:val="FFFFFF" w:themeColor="background1"/>
          <w:sz w:val="20"/>
          <w:szCs w:val="16"/>
        </w:rPr>
        <w:t>UTAD • Sistemas de Informação Avançados (2026/2027) —</w:t>
      </w:r>
      <w:r w:rsidRPr="00491FEC">
        <w:rPr>
          <w:color w:val="FFFFFF" w:themeColor="background1"/>
          <w:sz w:val="20"/>
          <w:szCs w:val="16"/>
        </w:rPr>
        <w:t xml:space="preserve"> </w:t>
      </w:r>
      <w:r w:rsidR="00572D88">
        <w:rPr>
          <w:color w:val="FFFFFF" w:themeColor="background1"/>
          <w:sz w:val="20"/>
          <w:szCs w:val="16"/>
        </w:rPr>
        <w:t>D</w:t>
      </w:r>
      <w:r w:rsidRPr="00491FEC">
        <w:rPr>
          <w:color w:val="FFFFFF" w:themeColor="background1"/>
          <w:sz w:val="20"/>
          <w:szCs w:val="16"/>
        </w:rPr>
        <w:t>avid Santos, João batista, Pedro Tavares</w:t>
      </w:r>
    </w:p>
    <w:p w14:paraId="50CE62B5" w14:textId="77777777" w:rsidR="00572D88" w:rsidRDefault="00572D88" w:rsidP="00491FEC">
      <w:pPr>
        <w:pStyle w:val="Assinatura"/>
        <w:rPr>
          <w:color w:val="FFFFFF" w:themeColor="background1"/>
          <w:sz w:val="20"/>
          <w:szCs w:val="16"/>
        </w:rPr>
      </w:pPr>
    </w:p>
    <w:p w14:paraId="56267E56" w14:textId="77777777" w:rsidR="00572D88" w:rsidRDefault="00572D88" w:rsidP="00491FEC">
      <w:pPr>
        <w:pStyle w:val="Assinatura"/>
        <w:rPr>
          <w:color w:val="FFFFFF" w:themeColor="background1"/>
          <w:sz w:val="20"/>
          <w:szCs w:val="16"/>
        </w:rPr>
      </w:pPr>
    </w:p>
    <w:p w14:paraId="5ABBA000" w14:textId="77777777" w:rsidR="00572D88" w:rsidRDefault="00572D88" w:rsidP="00491FEC">
      <w:pPr>
        <w:pStyle w:val="Assinatura"/>
        <w:rPr>
          <w:color w:val="FFFFFF" w:themeColor="background1"/>
          <w:sz w:val="20"/>
          <w:szCs w:val="16"/>
        </w:rPr>
      </w:pPr>
    </w:p>
    <w:p w14:paraId="7C8C5B99" w14:textId="77777777" w:rsidR="00572D88" w:rsidRDefault="00572D88" w:rsidP="00491FEC">
      <w:pPr>
        <w:pStyle w:val="Assinatura"/>
        <w:rPr>
          <w:color w:val="FFFFFF" w:themeColor="background1"/>
          <w:sz w:val="20"/>
          <w:szCs w:val="16"/>
        </w:rPr>
      </w:pPr>
    </w:p>
    <w:p w14:paraId="197B0BC5" w14:textId="77777777" w:rsidR="00572D88" w:rsidRDefault="00572D88" w:rsidP="00491FEC">
      <w:pPr>
        <w:pStyle w:val="Assinatura"/>
        <w:rPr>
          <w:color w:val="FFFFFF" w:themeColor="background1"/>
          <w:sz w:val="20"/>
          <w:szCs w:val="16"/>
        </w:rPr>
      </w:pPr>
    </w:p>
    <w:p w14:paraId="4F3645E5" w14:textId="77777777" w:rsidR="00572D88" w:rsidRDefault="00572D88" w:rsidP="00491FEC">
      <w:pPr>
        <w:pStyle w:val="Assinatura"/>
        <w:rPr>
          <w:color w:val="FFFFFF" w:themeColor="background1"/>
          <w:sz w:val="20"/>
          <w:szCs w:val="16"/>
        </w:rPr>
      </w:pPr>
    </w:p>
    <w:p w14:paraId="0A0D2450" w14:textId="77777777" w:rsidR="002D3B5A" w:rsidRDefault="002D3B5A" w:rsidP="002D3B5A">
      <w:pPr>
        <w:pStyle w:val="Assinatura"/>
        <w:ind w:left="0"/>
        <w:rPr>
          <w:color w:val="auto"/>
          <w:sz w:val="20"/>
          <w:szCs w:val="16"/>
        </w:rPr>
      </w:pPr>
    </w:p>
    <w:p w14:paraId="0EDCEDCD" w14:textId="77777777" w:rsidR="002D3B5A" w:rsidRPr="00572D88" w:rsidRDefault="002D3B5A" w:rsidP="00491FEC">
      <w:pPr>
        <w:pStyle w:val="Assinatura"/>
        <w:rPr>
          <w:color w:val="auto"/>
          <w:sz w:val="20"/>
          <w:szCs w:val="16"/>
        </w:rPr>
      </w:pPr>
    </w:p>
    <w:p w14:paraId="7FC54569" w14:textId="34F9379A" w:rsidR="00572D88" w:rsidRPr="00FA35F6" w:rsidRDefault="00572D88" w:rsidP="00491FEC">
      <w:pPr>
        <w:pStyle w:val="Assinatura"/>
        <w:rPr>
          <w:rFonts w:ascii="Times New Roman" w:hAnsi="Times New Roman" w:cs="Times New Roman"/>
          <w:color w:val="auto"/>
          <w:sz w:val="32"/>
          <w:szCs w:val="24"/>
        </w:rPr>
      </w:pPr>
      <w:r w:rsidRPr="00FA35F6">
        <w:rPr>
          <w:rFonts w:ascii="Times New Roman" w:hAnsi="Times New Roman" w:cs="Times New Roman"/>
          <w:color w:val="auto"/>
          <w:sz w:val="32"/>
          <w:szCs w:val="24"/>
        </w:rPr>
        <w:t>Organização do Projeto:</w:t>
      </w:r>
    </w:p>
    <w:p w14:paraId="089DE98B" w14:textId="77777777" w:rsidR="002D3B5A" w:rsidRPr="00FA35F6" w:rsidRDefault="002D3B5A" w:rsidP="002D3B5A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473EA9AC" w14:textId="5898FA40" w:rsidR="00572D88" w:rsidRPr="00FA35F6" w:rsidRDefault="00572D88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  <w:r w:rsidRPr="00FA35F6">
        <w:rPr>
          <w:rFonts w:ascii="Times New Roman" w:hAnsi="Times New Roman" w:cs="Times New Roman"/>
          <w:color w:val="auto"/>
          <w:sz w:val="28"/>
          <w:szCs w:val="22"/>
        </w:rPr>
        <w:t>Quadro de tarefas</w:t>
      </w:r>
      <w:r w:rsidRPr="00FA35F6">
        <w:rPr>
          <w:rFonts w:ascii="Times New Roman" w:hAnsi="Times New Roman" w:cs="Times New Roman"/>
          <w:color w:val="auto"/>
          <w:sz w:val="28"/>
          <w:szCs w:val="22"/>
        </w:rPr>
        <w:t>:</w:t>
      </w:r>
    </w:p>
    <w:p w14:paraId="56D26915" w14:textId="77777777" w:rsidR="00572D88" w:rsidRPr="00FA35F6" w:rsidRDefault="00572D88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2404"/>
        <w:gridCol w:w="2529"/>
        <w:gridCol w:w="2413"/>
        <w:gridCol w:w="2390"/>
      </w:tblGrid>
      <w:tr w:rsidR="00572D88" w:rsidRPr="00FA35F6" w14:paraId="37815D9E" w14:textId="77777777" w:rsidTr="00DE79F6">
        <w:tc>
          <w:tcPr>
            <w:tcW w:w="2614" w:type="dxa"/>
            <w:shd w:val="clear" w:color="auto" w:fill="3A8BA4"/>
          </w:tcPr>
          <w:p w14:paraId="411E6A30" w14:textId="214E6C2F" w:rsidR="00572D88" w:rsidRPr="00FA35F6" w:rsidRDefault="00572D88" w:rsidP="00491FEC">
            <w:pPr>
              <w:pStyle w:val="Assinatura"/>
              <w:ind w:left="0"/>
              <w:rPr>
                <w:rFonts w:ascii="Times New Roman" w:hAnsi="Times New Roman" w:cs="Times New Roman"/>
                <w:color w:val="112F51" w:themeColor="text2" w:themeShade="BF"/>
                <w:sz w:val="28"/>
                <w:szCs w:val="22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Tarefa</w:t>
            </w:r>
          </w:p>
        </w:tc>
        <w:tc>
          <w:tcPr>
            <w:tcW w:w="2614" w:type="dxa"/>
            <w:shd w:val="clear" w:color="auto" w:fill="3A8BA4"/>
          </w:tcPr>
          <w:p w14:paraId="46DC7872" w14:textId="2A47253F" w:rsidR="00572D88" w:rsidRPr="00FA35F6" w:rsidRDefault="00572D88" w:rsidP="00491FEC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Responsável</w:t>
            </w:r>
          </w:p>
        </w:tc>
        <w:tc>
          <w:tcPr>
            <w:tcW w:w="2614" w:type="dxa"/>
            <w:shd w:val="clear" w:color="auto" w:fill="3A8BA4"/>
          </w:tcPr>
          <w:p w14:paraId="1305926C" w14:textId="7F969E6B" w:rsidR="00572D88" w:rsidRPr="00FA35F6" w:rsidRDefault="00572D88" w:rsidP="00491FEC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Estado</w:t>
            </w:r>
          </w:p>
        </w:tc>
        <w:tc>
          <w:tcPr>
            <w:tcW w:w="2614" w:type="dxa"/>
            <w:shd w:val="clear" w:color="auto" w:fill="3A8BA4"/>
          </w:tcPr>
          <w:p w14:paraId="57CEE704" w14:textId="6BEEFE21" w:rsidR="00572D88" w:rsidRPr="00FA35F6" w:rsidRDefault="00572D88" w:rsidP="00491FEC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Prazo</w:t>
            </w:r>
          </w:p>
        </w:tc>
      </w:tr>
    </w:tbl>
    <w:p w14:paraId="2C228301" w14:textId="77777777" w:rsidR="00572D88" w:rsidRPr="00FA35F6" w:rsidRDefault="00572D88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20E6B892" w14:textId="77777777" w:rsidR="002D3B5A" w:rsidRPr="00FA35F6" w:rsidRDefault="002D3B5A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4CB0818C" w14:textId="7BE90EB6" w:rsidR="00572D88" w:rsidRPr="00FA35F6" w:rsidRDefault="00572D88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  <w:r w:rsidRPr="00FA35F6">
        <w:rPr>
          <w:rFonts w:ascii="Times New Roman" w:hAnsi="Times New Roman" w:cs="Times New Roman"/>
          <w:color w:val="auto"/>
          <w:sz w:val="28"/>
          <w:szCs w:val="22"/>
        </w:rPr>
        <w:t>Registo de decisões:</w:t>
      </w:r>
    </w:p>
    <w:p w14:paraId="2BD9915A" w14:textId="77777777" w:rsidR="00B8029D" w:rsidRPr="00FA35F6" w:rsidRDefault="00B8029D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2307"/>
        <w:gridCol w:w="2394"/>
        <w:gridCol w:w="2542"/>
        <w:gridCol w:w="2493"/>
      </w:tblGrid>
      <w:tr w:rsidR="00B8029D" w:rsidRPr="00FA35F6" w14:paraId="67E677ED" w14:textId="77777777" w:rsidTr="00DE79F6">
        <w:tc>
          <w:tcPr>
            <w:tcW w:w="2614" w:type="dxa"/>
            <w:shd w:val="clear" w:color="auto" w:fill="3A8BA4"/>
          </w:tcPr>
          <w:p w14:paraId="0F0DAC92" w14:textId="173056BE" w:rsidR="00B8029D" w:rsidRPr="00FA35F6" w:rsidRDefault="00B8029D" w:rsidP="00491FEC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Data</w:t>
            </w:r>
          </w:p>
        </w:tc>
        <w:tc>
          <w:tcPr>
            <w:tcW w:w="2614" w:type="dxa"/>
            <w:shd w:val="clear" w:color="auto" w:fill="3A8BA4"/>
          </w:tcPr>
          <w:p w14:paraId="1AA21A09" w14:textId="7737FB03" w:rsidR="00B8029D" w:rsidRPr="00FA35F6" w:rsidRDefault="00B8029D" w:rsidP="00491FEC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Decisão Tomada</w:t>
            </w:r>
          </w:p>
        </w:tc>
        <w:tc>
          <w:tcPr>
            <w:tcW w:w="2614" w:type="dxa"/>
            <w:shd w:val="clear" w:color="auto" w:fill="3A8BA4"/>
          </w:tcPr>
          <w:p w14:paraId="57CD7933" w14:textId="640D1FE0" w:rsidR="00B8029D" w:rsidRPr="00FA35F6" w:rsidRDefault="00B8029D" w:rsidP="00491FEC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Alternativas Consideradas</w:t>
            </w:r>
          </w:p>
        </w:tc>
        <w:tc>
          <w:tcPr>
            <w:tcW w:w="2614" w:type="dxa"/>
            <w:shd w:val="clear" w:color="auto" w:fill="3A8BA4"/>
          </w:tcPr>
          <w:p w14:paraId="00AF80A2" w14:textId="7528DAD5" w:rsidR="00B8029D" w:rsidRPr="00FA35F6" w:rsidRDefault="00B8029D" w:rsidP="00491FEC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</w:rPr>
            </w:pPr>
            <w:r w:rsidRPr="00FA35F6">
              <w:rPr>
                <w:rFonts w:ascii="Times New Roman" w:hAnsi="Times New Roman" w:cs="Times New Roman"/>
                <w:color w:val="auto"/>
              </w:rPr>
              <w:t>Justificação</w:t>
            </w:r>
          </w:p>
        </w:tc>
      </w:tr>
    </w:tbl>
    <w:p w14:paraId="1542D162" w14:textId="77777777" w:rsidR="00B8029D" w:rsidRPr="00FA35F6" w:rsidRDefault="00B8029D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0DC61D30" w14:textId="77777777" w:rsidR="002D3B5A" w:rsidRPr="00FA35F6" w:rsidRDefault="002D3B5A" w:rsidP="00491FEC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2CE02043" w14:textId="061C3BF0" w:rsidR="00B8029D" w:rsidRPr="00FA35F6" w:rsidRDefault="00B8029D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  <w:r w:rsidRPr="00FA35F6">
        <w:rPr>
          <w:rFonts w:ascii="Times New Roman" w:hAnsi="Times New Roman" w:cs="Times New Roman"/>
          <w:color w:val="auto"/>
          <w:sz w:val="28"/>
          <w:szCs w:val="22"/>
        </w:rPr>
        <w:t>Ata breve de reunião semanal</w:t>
      </w:r>
      <w:r w:rsidRPr="00FA35F6">
        <w:rPr>
          <w:rFonts w:ascii="Times New Roman" w:hAnsi="Times New Roman" w:cs="Times New Roman"/>
          <w:color w:val="auto"/>
          <w:sz w:val="28"/>
          <w:szCs w:val="22"/>
        </w:rPr>
        <w:t>:</w:t>
      </w:r>
    </w:p>
    <w:p w14:paraId="4069FD72" w14:textId="77777777" w:rsidR="00B8029D" w:rsidRPr="00FA35F6" w:rsidRDefault="00B8029D" w:rsidP="002D3B5A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64877AB3" w14:textId="77777777" w:rsidR="002D3B5A" w:rsidRPr="00FA35F6" w:rsidRDefault="002D3B5A" w:rsidP="002D3B5A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26E3632C" w14:textId="58369AC2" w:rsidR="00B8029D" w:rsidRPr="00FA35F6" w:rsidRDefault="00B8029D" w:rsidP="00B8029D">
      <w:pPr>
        <w:pStyle w:val="Assinatura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FA35F6">
        <w:rPr>
          <w:rFonts w:ascii="Times New Roman" w:hAnsi="Times New Roman" w:cs="Times New Roman"/>
          <w:color w:val="auto"/>
        </w:rPr>
        <w:t xml:space="preserve">Presenças: </w:t>
      </w:r>
    </w:p>
    <w:p w14:paraId="7C60594F" w14:textId="5CFBBE59" w:rsidR="00B8029D" w:rsidRPr="00FA35F6" w:rsidRDefault="00B8029D" w:rsidP="00B8029D">
      <w:pPr>
        <w:pStyle w:val="Assinatura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FA35F6">
        <w:rPr>
          <w:rFonts w:ascii="Times New Roman" w:hAnsi="Times New Roman" w:cs="Times New Roman"/>
          <w:color w:val="auto"/>
        </w:rPr>
        <w:t xml:space="preserve">Pontos tratados: </w:t>
      </w:r>
    </w:p>
    <w:p w14:paraId="174F3319" w14:textId="40C24BFA" w:rsidR="00B8029D" w:rsidRPr="00FA35F6" w:rsidRDefault="00B8029D" w:rsidP="00B8029D">
      <w:pPr>
        <w:pStyle w:val="Assinatura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FA35F6">
        <w:rPr>
          <w:rFonts w:ascii="Times New Roman" w:hAnsi="Times New Roman" w:cs="Times New Roman"/>
          <w:color w:val="auto"/>
        </w:rPr>
        <w:t xml:space="preserve">Decisões: </w:t>
      </w:r>
    </w:p>
    <w:p w14:paraId="72A36021" w14:textId="04F5B8EE" w:rsidR="00B8029D" w:rsidRPr="00FA35F6" w:rsidRDefault="00B8029D" w:rsidP="00491FEC">
      <w:pPr>
        <w:pStyle w:val="Assinatura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r w:rsidRPr="00FA35F6">
        <w:rPr>
          <w:rFonts w:ascii="Times New Roman" w:hAnsi="Times New Roman" w:cs="Times New Roman"/>
          <w:color w:val="auto"/>
        </w:rPr>
        <w:t xml:space="preserve">Tarefas atribuídas até à semana seguinte: </w:t>
      </w:r>
    </w:p>
    <w:p w14:paraId="576AA6FB" w14:textId="77777777" w:rsidR="002D3B5A" w:rsidRPr="00FA35F6" w:rsidRDefault="002D3B5A" w:rsidP="002D3B5A">
      <w:pPr>
        <w:pStyle w:val="Assinatura"/>
        <w:ind w:left="1440"/>
        <w:rPr>
          <w:rFonts w:ascii="Times New Roman" w:hAnsi="Times New Roman" w:cs="Times New Roman"/>
          <w:color w:val="auto"/>
        </w:rPr>
      </w:pPr>
    </w:p>
    <w:p w14:paraId="7A93DCC0" w14:textId="77777777" w:rsidR="00B8029D" w:rsidRPr="00FA35F6" w:rsidRDefault="00B8029D" w:rsidP="00B8029D">
      <w:pPr>
        <w:pStyle w:val="Assinatura"/>
        <w:rPr>
          <w:rFonts w:ascii="Times New Roman" w:hAnsi="Times New Roman" w:cs="Times New Roman"/>
          <w:color w:val="auto"/>
        </w:rPr>
      </w:pPr>
    </w:p>
    <w:p w14:paraId="37173B49" w14:textId="470AE12D" w:rsidR="00B8029D" w:rsidRPr="00FA35F6" w:rsidRDefault="00B8029D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  <w:r w:rsidRPr="00FA35F6">
        <w:rPr>
          <w:rFonts w:ascii="Times New Roman" w:hAnsi="Times New Roman" w:cs="Times New Roman"/>
          <w:color w:val="auto"/>
          <w:sz w:val="28"/>
          <w:szCs w:val="22"/>
        </w:rPr>
        <w:t>AI Usage Log</w:t>
      </w:r>
      <w:r w:rsidRPr="00FA35F6">
        <w:rPr>
          <w:rFonts w:ascii="Times New Roman" w:hAnsi="Times New Roman" w:cs="Times New Roman"/>
          <w:color w:val="auto"/>
          <w:sz w:val="28"/>
          <w:szCs w:val="22"/>
        </w:rPr>
        <w:t>:</w:t>
      </w:r>
    </w:p>
    <w:p w14:paraId="07FF88E6" w14:textId="77777777" w:rsidR="00B8029D" w:rsidRPr="00FA35F6" w:rsidRDefault="00B8029D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tbl>
      <w:tblPr>
        <w:tblStyle w:val="TabelacomGrelha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843"/>
        <w:gridCol w:w="1984"/>
        <w:gridCol w:w="1701"/>
        <w:gridCol w:w="1985"/>
      </w:tblGrid>
      <w:tr w:rsidR="00B8029D" w:rsidRPr="00FA35F6" w14:paraId="15FF95D3" w14:textId="77777777" w:rsidTr="00DE79F6">
        <w:trPr>
          <w:trHeight w:val="1594"/>
        </w:trPr>
        <w:tc>
          <w:tcPr>
            <w:tcW w:w="1418" w:type="dxa"/>
            <w:shd w:val="clear" w:color="auto" w:fill="3A8BA4"/>
          </w:tcPr>
          <w:p w14:paraId="7EFD8225" w14:textId="29D9B992" w:rsidR="00B8029D" w:rsidRPr="00FA35F6" w:rsidRDefault="00B8029D" w:rsidP="00B8029D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 w:val="16"/>
                <w:szCs w:val="12"/>
              </w:rPr>
            </w:pP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D</w:t>
            </w: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ata</w:t>
            </w:r>
          </w:p>
        </w:tc>
        <w:tc>
          <w:tcPr>
            <w:tcW w:w="1559" w:type="dxa"/>
            <w:shd w:val="clear" w:color="auto" w:fill="3A8BA4"/>
          </w:tcPr>
          <w:p w14:paraId="5E76AF77" w14:textId="4EDE7146" w:rsidR="00B8029D" w:rsidRPr="00FA35F6" w:rsidRDefault="00B8029D" w:rsidP="00B8029D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 w:val="16"/>
                <w:szCs w:val="12"/>
              </w:rPr>
            </w:pP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Ferramenta e versão</w:t>
            </w:r>
          </w:p>
        </w:tc>
        <w:tc>
          <w:tcPr>
            <w:tcW w:w="1843" w:type="dxa"/>
            <w:shd w:val="clear" w:color="auto" w:fill="3A8BA4"/>
          </w:tcPr>
          <w:p w14:paraId="0A3642F9" w14:textId="449E7150" w:rsidR="00B8029D" w:rsidRPr="00FA35F6" w:rsidRDefault="00B8029D" w:rsidP="00B8029D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 w:val="16"/>
                <w:szCs w:val="12"/>
              </w:rPr>
            </w:pP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Finalidade</w:t>
            </w:r>
          </w:p>
        </w:tc>
        <w:tc>
          <w:tcPr>
            <w:tcW w:w="1984" w:type="dxa"/>
            <w:shd w:val="clear" w:color="auto" w:fill="3A8BA4"/>
          </w:tcPr>
          <w:p w14:paraId="5EB3FCA8" w14:textId="569E1E8E" w:rsidR="00B8029D" w:rsidRPr="00FA35F6" w:rsidRDefault="00B8029D" w:rsidP="00B8029D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 w:val="16"/>
                <w:szCs w:val="12"/>
              </w:rPr>
            </w:pP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 xml:space="preserve">Resultado </w:t>
            </w: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aproveitado</w:t>
            </w:r>
          </w:p>
        </w:tc>
        <w:tc>
          <w:tcPr>
            <w:tcW w:w="1701" w:type="dxa"/>
            <w:shd w:val="clear" w:color="auto" w:fill="3A8BA4"/>
          </w:tcPr>
          <w:p w14:paraId="39F0ADB2" w14:textId="48D7AA62" w:rsidR="00B8029D" w:rsidRPr="00FA35F6" w:rsidRDefault="00B8029D" w:rsidP="00B8029D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 w:val="16"/>
                <w:szCs w:val="12"/>
              </w:rPr>
            </w:pP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Validação humana</w:t>
            </w: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 xml:space="preserve"> </w:t>
            </w:r>
          </w:p>
        </w:tc>
        <w:tc>
          <w:tcPr>
            <w:tcW w:w="1985" w:type="dxa"/>
            <w:shd w:val="clear" w:color="auto" w:fill="3A8BA4"/>
          </w:tcPr>
          <w:p w14:paraId="61445862" w14:textId="3C1803FA" w:rsidR="00B8029D" w:rsidRPr="00FA35F6" w:rsidRDefault="00B8029D" w:rsidP="00B8029D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 w:val="16"/>
                <w:szCs w:val="12"/>
              </w:rPr>
            </w:pPr>
            <w:r w:rsidRPr="00FA35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Observações e limitações</w:t>
            </w:r>
          </w:p>
        </w:tc>
      </w:tr>
    </w:tbl>
    <w:p w14:paraId="6265CE09" w14:textId="77777777" w:rsidR="00B8029D" w:rsidRPr="00FA35F6" w:rsidRDefault="00B8029D" w:rsidP="00B8029D">
      <w:pPr>
        <w:pStyle w:val="Assinatura"/>
        <w:rPr>
          <w:rFonts w:ascii="Times New Roman" w:hAnsi="Times New Roman" w:cs="Times New Roman"/>
          <w:color w:val="auto"/>
          <w:sz w:val="18"/>
          <w:szCs w:val="14"/>
        </w:rPr>
      </w:pPr>
    </w:p>
    <w:p w14:paraId="126BA0F3" w14:textId="77777777" w:rsidR="002D3B5A" w:rsidRPr="00FA35F6" w:rsidRDefault="002D3B5A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5A4B44DE" w14:textId="77777777" w:rsidR="002D3B5A" w:rsidRPr="00FA35F6" w:rsidRDefault="002D3B5A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7F928B48" w14:textId="0EAFC087" w:rsidR="002D3B5A" w:rsidRPr="00FA35F6" w:rsidRDefault="002D3B5A" w:rsidP="002D3B5A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34DB5765" w14:textId="77777777" w:rsidR="002D3B5A" w:rsidRPr="00FA35F6" w:rsidRDefault="002D3B5A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71321017" w14:textId="77777777" w:rsidR="002D3B5A" w:rsidRPr="00FA35F6" w:rsidRDefault="002D3B5A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12B63DDD" w14:textId="5DB483D3" w:rsidR="002D3B5A" w:rsidRPr="00FA35F6" w:rsidRDefault="002D3B5A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  <w:r w:rsidRPr="00FA35F6">
        <w:rPr>
          <w:rFonts w:ascii="Times New Roman" w:hAnsi="Times New Roman" w:cs="Times New Roman"/>
          <w:color w:val="auto"/>
          <w:sz w:val="28"/>
          <w:szCs w:val="22"/>
        </w:rPr>
        <w:t>Registo de proveniência dos dados educativos</w:t>
      </w:r>
      <w:r w:rsidRPr="00FA35F6">
        <w:rPr>
          <w:rFonts w:ascii="Times New Roman" w:hAnsi="Times New Roman" w:cs="Times New Roman"/>
          <w:color w:val="auto"/>
          <w:sz w:val="28"/>
          <w:szCs w:val="22"/>
        </w:rPr>
        <w:t>:</w:t>
      </w:r>
    </w:p>
    <w:p w14:paraId="22C80C15" w14:textId="77777777" w:rsidR="002D3B5A" w:rsidRPr="00FA35F6" w:rsidRDefault="002D3B5A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3149"/>
        <w:gridCol w:w="3321"/>
        <w:gridCol w:w="3266"/>
      </w:tblGrid>
      <w:tr w:rsidR="002D3B5A" w:rsidRPr="00FA35F6" w14:paraId="78AD2916" w14:textId="77777777" w:rsidTr="00DE79F6">
        <w:tc>
          <w:tcPr>
            <w:tcW w:w="3485" w:type="dxa"/>
            <w:shd w:val="clear" w:color="auto" w:fill="3A8BA4"/>
          </w:tcPr>
          <w:p w14:paraId="110D79DD" w14:textId="0F9F2830" w:rsidR="00525362" w:rsidRPr="00FA35F6" w:rsidRDefault="002D3B5A" w:rsidP="00525362">
            <w:pPr>
              <w:spacing w:before="0" w:after="0"/>
              <w:ind w:left="0" w:right="0"/>
              <w:rPr>
                <w:rFonts w:ascii="Times New Roman" w:hAnsi="Times New Roman" w:cs="Times New Roman"/>
                <w:b/>
                <w:bCs/>
                <w:color w:val="auto"/>
                <w:szCs w:val="24"/>
              </w:rPr>
            </w:pPr>
            <w:r w:rsidRPr="00FA35F6">
              <w:rPr>
                <w:rStyle w:val="Forte"/>
                <w:rFonts w:ascii="Times New Roman" w:hAnsi="Times New Roman" w:cs="Times New Roman"/>
                <w:color w:val="auto"/>
                <w:szCs w:val="24"/>
              </w:rPr>
              <w:t>Conjunto de dados / Origem</w:t>
            </w:r>
          </w:p>
        </w:tc>
        <w:tc>
          <w:tcPr>
            <w:tcW w:w="3485" w:type="dxa"/>
            <w:shd w:val="clear" w:color="auto" w:fill="3A8BA4"/>
          </w:tcPr>
          <w:p w14:paraId="4D08C6AF" w14:textId="59EA9449" w:rsidR="002D3B5A" w:rsidRPr="00FA35F6" w:rsidRDefault="00525362" w:rsidP="00525362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FA35F6">
              <w:rPr>
                <w:rFonts w:ascii="Times New Roman" w:hAnsi="Times New Roman" w:cs="Times New Roman"/>
                <w:color w:val="auto"/>
                <w:szCs w:val="24"/>
              </w:rPr>
              <w:t>Natureza (Sintético, Anonimizado, Público)</w:t>
            </w:r>
          </w:p>
        </w:tc>
        <w:tc>
          <w:tcPr>
            <w:tcW w:w="3486" w:type="dxa"/>
            <w:shd w:val="clear" w:color="auto" w:fill="3A8BA4"/>
          </w:tcPr>
          <w:p w14:paraId="64BB18A4" w14:textId="26FDC6E6" w:rsidR="002D3B5A" w:rsidRPr="00FA35F6" w:rsidRDefault="00525362" w:rsidP="00525362">
            <w:pPr>
              <w:pStyle w:val="Assinatura"/>
              <w:ind w:left="0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FA35F6">
              <w:rPr>
                <w:rFonts w:ascii="Times New Roman" w:hAnsi="Times New Roman" w:cs="Times New Roman"/>
                <w:color w:val="auto"/>
                <w:szCs w:val="24"/>
              </w:rPr>
              <w:t>Condições de utilização</w:t>
            </w:r>
          </w:p>
        </w:tc>
      </w:tr>
    </w:tbl>
    <w:p w14:paraId="3EC2354C" w14:textId="77777777" w:rsidR="002D3B5A" w:rsidRPr="00FA35F6" w:rsidRDefault="002D3B5A" w:rsidP="00B8029D">
      <w:pPr>
        <w:pStyle w:val="Assinatura"/>
        <w:rPr>
          <w:rFonts w:ascii="Times New Roman" w:hAnsi="Times New Roman" w:cs="Times New Roman"/>
          <w:color w:val="auto"/>
          <w:sz w:val="28"/>
          <w:szCs w:val="22"/>
        </w:rPr>
      </w:pPr>
    </w:p>
    <w:p w14:paraId="7692E28F" w14:textId="77777777" w:rsidR="002D3B5A" w:rsidRPr="00FA35F6" w:rsidRDefault="002D3B5A" w:rsidP="001C0462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sectPr w:rsidR="002D3B5A" w:rsidRPr="00FA35F6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7BCD" w14:textId="77777777" w:rsidR="00646823" w:rsidRDefault="00646823" w:rsidP="00A66B18">
      <w:pPr>
        <w:spacing w:before="0" w:after="0"/>
      </w:pPr>
      <w:r>
        <w:separator/>
      </w:r>
    </w:p>
  </w:endnote>
  <w:endnote w:type="continuationSeparator" w:id="0">
    <w:p w14:paraId="5EE53A04" w14:textId="77777777" w:rsidR="00646823" w:rsidRDefault="00646823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F209" w14:textId="77777777" w:rsidR="00646823" w:rsidRDefault="00646823" w:rsidP="00A66B18">
      <w:pPr>
        <w:spacing w:before="0" w:after="0"/>
      </w:pPr>
      <w:r>
        <w:separator/>
      </w:r>
    </w:p>
  </w:footnote>
  <w:footnote w:type="continuationSeparator" w:id="0">
    <w:p w14:paraId="39C8C4E2" w14:textId="77777777" w:rsidR="00646823" w:rsidRDefault="00646823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C11"/>
    <w:multiLevelType w:val="hybridMultilevel"/>
    <w:tmpl w:val="1F72D4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D77C1"/>
    <w:multiLevelType w:val="hybridMultilevel"/>
    <w:tmpl w:val="5072A0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754E2"/>
    <w:multiLevelType w:val="hybridMultilevel"/>
    <w:tmpl w:val="D680A5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B3B0F"/>
    <w:multiLevelType w:val="multilevel"/>
    <w:tmpl w:val="C69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412270">
    <w:abstractNumId w:val="3"/>
  </w:num>
  <w:num w:numId="2" w16cid:durableId="1412893038">
    <w:abstractNumId w:val="0"/>
  </w:num>
  <w:num w:numId="3" w16cid:durableId="2041582823">
    <w:abstractNumId w:val="1"/>
  </w:num>
  <w:num w:numId="4" w16cid:durableId="118112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EC"/>
    <w:rsid w:val="00030C2F"/>
    <w:rsid w:val="00083BAA"/>
    <w:rsid w:val="0010680C"/>
    <w:rsid w:val="00152B0B"/>
    <w:rsid w:val="001766D6"/>
    <w:rsid w:val="00192419"/>
    <w:rsid w:val="001C0462"/>
    <w:rsid w:val="001C270D"/>
    <w:rsid w:val="001E2320"/>
    <w:rsid w:val="001F6534"/>
    <w:rsid w:val="00214E28"/>
    <w:rsid w:val="002D3B5A"/>
    <w:rsid w:val="00352B81"/>
    <w:rsid w:val="00394757"/>
    <w:rsid w:val="003A0150"/>
    <w:rsid w:val="003E24DF"/>
    <w:rsid w:val="0041428F"/>
    <w:rsid w:val="004360BD"/>
    <w:rsid w:val="00491FEC"/>
    <w:rsid w:val="004A2B0D"/>
    <w:rsid w:val="00525362"/>
    <w:rsid w:val="00572D88"/>
    <w:rsid w:val="00593510"/>
    <w:rsid w:val="005C2210"/>
    <w:rsid w:val="00615018"/>
    <w:rsid w:val="0062123A"/>
    <w:rsid w:val="00646823"/>
    <w:rsid w:val="00646E75"/>
    <w:rsid w:val="006F6F10"/>
    <w:rsid w:val="00783E79"/>
    <w:rsid w:val="007A5F37"/>
    <w:rsid w:val="007B5AE8"/>
    <w:rsid w:val="007F5192"/>
    <w:rsid w:val="00831721"/>
    <w:rsid w:val="00862A06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8029D"/>
    <w:rsid w:val="00B93312"/>
    <w:rsid w:val="00C701F7"/>
    <w:rsid w:val="00C70786"/>
    <w:rsid w:val="00D10958"/>
    <w:rsid w:val="00D66593"/>
    <w:rsid w:val="00DE6DA2"/>
    <w:rsid w:val="00DE79F6"/>
    <w:rsid w:val="00DF2D30"/>
    <w:rsid w:val="00E4786A"/>
    <w:rsid w:val="00E55D74"/>
    <w:rsid w:val="00E6540C"/>
    <w:rsid w:val="00E81E2A"/>
    <w:rsid w:val="00EE0952"/>
    <w:rsid w:val="00FA35F6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9CC8B"/>
  <w14:defaultImageDpi w14:val="32767"/>
  <w15:chartTrackingRefBased/>
  <w15:docId w15:val="{ECA11939-03F6-4CC5-8BDC-50503624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te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Inciodecarta">
    <w:name w:val="Salutation"/>
    <w:basedOn w:val="Normal"/>
    <w:link w:val="InciodecartaCarter"/>
    <w:uiPriority w:val="4"/>
    <w:unhideWhenUsed/>
    <w:qFormat/>
    <w:rsid w:val="00A66B18"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ematedecarta">
    <w:name w:val="Closing"/>
    <w:basedOn w:val="Normal"/>
    <w:next w:val="Assinatura"/>
    <w:link w:val="RematedecartaCarter"/>
    <w:uiPriority w:val="6"/>
    <w:unhideWhenUsed/>
    <w:qFormat/>
    <w:rsid w:val="00A6783B"/>
    <w:pPr>
      <w:spacing w:before="480" w:after="960"/>
    </w:pPr>
  </w:style>
  <w:style w:type="character" w:customStyle="1" w:styleId="RematedecartaCarter">
    <w:name w:val="Remate de carta Caráter"/>
    <w:basedOn w:val="Tipodeletrapredefinidodopargrafo"/>
    <w:link w:val="Rematedecarta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arte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arter">
    <w:name w:val="Assinatura Caráter"/>
    <w:basedOn w:val="Tipodeletrapredefinidodopargraf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E24DF"/>
    <w:pPr>
      <w:spacing w:after="0"/>
      <w:jc w:val="right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3E24DF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tipo">
    <w:name w:val="Logótipo"/>
    <w:basedOn w:val="Normal"/>
    <w:next w:val="Normal"/>
    <w:link w:val="CarterdeLog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terdeLogtipo">
    <w:name w:val="Caráter de Logótipo"/>
    <w:basedOn w:val="Tipodeletrapredefinidodopargrafo"/>
    <w:link w:val="Log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TabelacomGrelha">
    <w:name w:val="Table Grid"/>
    <w:basedOn w:val="Tabelanormal"/>
    <w:uiPriority w:val="39"/>
    <w:rsid w:val="00572D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semiHidden/>
    <w:rsid w:val="00525362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PT%7bCE331CB7-E068-4C72-8CA8-89F0C6EA59C1%7d\%7b238FD2D1-C8EC-43E9-A630-D489D5C7EFEB%7dTF65dc06b1-73c4-4193-b259-f24cc2a513ccfc8edc12_win32-d439c8c4fdd8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{238FD2D1-C8EC-43E9-A630-D489D5C7EFEB}TF65dc06b1-73c4-4193-b259-f24cc2a513ccfc8edc12_win32-d439c8c4fdd8</Template>
  <TotalTime>0</TotalTime>
  <Pages>2</Pages>
  <Words>103</Words>
  <Characters>557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2026-10-17T14:25:00Z</dcterms:created>
  <dcterms:modified xsi:type="dcterms:W3CDTF">2026-10-17T15:38:00Z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